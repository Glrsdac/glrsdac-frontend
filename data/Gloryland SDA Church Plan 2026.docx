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405D" w14:textId="77777777" w:rsidR="00FA6710" w:rsidRDefault="00FA6710"/>
    <w:tbl>
      <w:tblPr>
        <w:tblW w:w="130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268"/>
        <w:gridCol w:w="1843"/>
        <w:gridCol w:w="1984"/>
        <w:gridCol w:w="2977"/>
        <w:gridCol w:w="2693"/>
      </w:tblGrid>
      <w:tr w:rsidR="00FA6710" w14:paraId="31CC1F48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013B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JANUARY</w:t>
            </w:r>
          </w:p>
        </w:tc>
      </w:tr>
      <w:tr w:rsidR="00FA6710" w14:paraId="4FFB48B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8E7B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-17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F550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D50F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9189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Elders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1E79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10 days of Prayer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DB02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Eld. Nathaniel </w:t>
            </w:r>
            <w:proofErr w:type="spellStart"/>
            <w:r>
              <w:rPr>
                <w:lang w:val="en-GB"/>
              </w:rPr>
              <w:t>Hegbor</w:t>
            </w:r>
            <w:proofErr w:type="spellEnd"/>
          </w:p>
        </w:tc>
      </w:tr>
      <w:tr w:rsidR="00FA6710" w14:paraId="6936C099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0928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32CC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9840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A705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54A4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F128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168491F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9B93" w14:textId="77777777" w:rsidR="00FA6710" w:rsidRDefault="00000000">
            <w:pPr>
              <w:tabs>
                <w:tab w:val="left" w:pos="5190"/>
              </w:tabs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FEBRUARY</w:t>
            </w:r>
          </w:p>
        </w:tc>
      </w:tr>
      <w:tr w:rsidR="00FA6710" w14:paraId="4EC84744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9E15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6672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F0A0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0420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C2B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7947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DB4F6FA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2DCF5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14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21</w:t>
            </w:r>
            <w:r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39A5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Christian Home and Marriage Week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5C942" w14:textId="77777777" w:rsidR="00FA6710" w:rsidRDefault="00000000">
            <w:pPr>
              <w:spacing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Home and Family life dept.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6E34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9459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FEAA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Pastor Obeng Afari</w:t>
            </w:r>
          </w:p>
          <w:p w14:paraId="2BD8F97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Eld. Mrs. Helena Asamoah</w:t>
            </w:r>
          </w:p>
          <w:p w14:paraId="3DE7B91A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Mrs. Florence </w:t>
            </w:r>
            <w:proofErr w:type="spellStart"/>
            <w:r>
              <w:rPr>
                <w:lang w:val="en-GB"/>
              </w:rPr>
              <w:t>Hegbor</w:t>
            </w:r>
            <w:proofErr w:type="spellEnd"/>
          </w:p>
        </w:tc>
      </w:tr>
      <w:tr w:rsidR="00FA6710" w14:paraId="75AB957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3E18A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02367" w14:textId="77777777" w:rsidR="00FA6710" w:rsidRDefault="00000000">
            <w:pPr>
              <w:spacing w:after="0"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Board Meeting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B1011" w14:textId="77777777" w:rsidR="00FA6710" w:rsidRDefault="00000000">
            <w:pPr>
              <w:spacing w:after="0"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43A5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FC19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3E7A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79B95F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0CF8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5CF1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6CB3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00F9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22C3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7A54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EBEC845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40489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MARCH</w:t>
            </w:r>
          </w:p>
        </w:tc>
      </w:tr>
      <w:tr w:rsidR="00FA6710" w14:paraId="5BCCCFD2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5EA5D" w14:textId="77777777" w:rsidR="00FA6710" w:rsidRDefault="00000000">
            <w:pPr>
              <w:spacing w:after="0" w:line="240" w:lineRule="auto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Heritage Month</w:t>
            </w:r>
          </w:p>
        </w:tc>
      </w:tr>
      <w:tr w:rsidR="00FA6710" w14:paraId="09F97C8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D838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CB760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Women’s Day of Prayer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3C11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Women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308F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*Indigenous Adventist Music</w:t>
            </w:r>
          </w:p>
          <w:p w14:paraId="1C9C9AE5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[</w:t>
            </w:r>
            <w:r>
              <w:rPr>
                <w:rFonts w:cs="Calibri"/>
                <w:lang w:val="en-GB"/>
              </w:rPr>
              <w:t>•</w:t>
            </w:r>
            <w:r>
              <w:rPr>
                <w:lang w:val="en-GB"/>
              </w:rPr>
              <w:t>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EF38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Heritage Month [Global] – </w:t>
            </w:r>
          </w:p>
          <w:p w14:paraId="7001153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Life of the Pioneers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18B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0FE36BB4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A07C0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21</w:t>
            </w:r>
            <w:r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8350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Global Youth </w:t>
            </w:r>
          </w:p>
          <w:p w14:paraId="2496428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Children’s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3F73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Youth </w:t>
            </w:r>
          </w:p>
          <w:p w14:paraId="68B094B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6C54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*Indigenous Adventist Music</w:t>
            </w:r>
          </w:p>
          <w:p w14:paraId="0B0A9ACC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[</w:t>
            </w:r>
            <w:r>
              <w:rPr>
                <w:rFonts w:cs="Calibri"/>
                <w:lang w:val="en-GB"/>
              </w:rPr>
              <w:t>•</w:t>
            </w:r>
            <w:r>
              <w:rPr>
                <w:lang w:val="en-GB"/>
              </w:rPr>
              <w:t>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1367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Heritage Month [Ghana] – </w:t>
            </w:r>
          </w:p>
          <w:p w14:paraId="4AF3291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Administrative Structure</w:t>
            </w:r>
          </w:p>
          <w:p w14:paraId="6D7CBB4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9CE7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9FF7A54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78726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21</w:t>
            </w:r>
            <w:r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- 28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87D7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Week of Prayer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2351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AAA2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Indigenous Adventist Music</w:t>
            </w:r>
          </w:p>
          <w:p w14:paraId="6D8ED0B1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[</w:t>
            </w:r>
            <w:r>
              <w:rPr>
                <w:rFonts w:cs="Calibri"/>
                <w:lang w:val="en-GB"/>
              </w:rPr>
              <w:t>•</w:t>
            </w:r>
            <w:r>
              <w:rPr>
                <w:lang w:val="en-GB"/>
              </w:rPr>
              <w:t>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9026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History [</w:t>
            </w:r>
            <w:proofErr w:type="spellStart"/>
            <w:r>
              <w:rPr>
                <w:lang w:val="en-GB"/>
              </w:rPr>
              <w:t>Gloryland</w:t>
            </w:r>
            <w:proofErr w:type="spellEnd"/>
            <w:r>
              <w:rPr>
                <w:lang w:val="en-GB"/>
              </w:rPr>
              <w:t>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EC74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A6BF16C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4E7D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E2E1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Christian Education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A26A8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9C4C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Indigenous Adventist Music</w:t>
            </w:r>
          </w:p>
          <w:p w14:paraId="5A6E3C7D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[</w:t>
            </w:r>
            <w:r>
              <w:rPr>
                <w:rFonts w:cs="Calibri"/>
                <w:lang w:val="en-GB"/>
              </w:rPr>
              <w:t>•</w:t>
            </w:r>
            <w:r>
              <w:rPr>
                <w:lang w:val="en-GB"/>
              </w:rPr>
              <w:t>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36478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Traditional Sabbath and Potluck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2405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6FE295F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99A92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BA0D0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Q.1 Board Meeting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53A3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Elder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7CE2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BF35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386F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B66F5AD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5E15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30A3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CD08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99DD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A360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75F1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DA1920D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BDA4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15C9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ABAD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BE5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CD8D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78EE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4A3A303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CD2A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AAAB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3D1C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3619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47ED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3619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4CE207CF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19D08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APRIL</w:t>
            </w:r>
          </w:p>
        </w:tc>
      </w:tr>
      <w:tr w:rsidR="00FA6710" w14:paraId="4F2D4DAC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26A1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4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B32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AMM Convention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F9A9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All Depts.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B6E2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D7E0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All Night/Communion Service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96ED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DF1436C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9A218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11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27B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B9B4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FB9F3" w14:textId="77777777" w:rsidR="00FA6710" w:rsidRDefault="00FA6710">
            <w:pPr>
              <w:spacing w:after="0" w:line="240" w:lineRule="auto"/>
              <w:rPr>
                <w:shd w:val="clear" w:color="auto" w:fill="FFFF0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D4EA2" w14:textId="77777777" w:rsidR="00FA6710" w:rsidRDefault="00FA6710">
            <w:pPr>
              <w:spacing w:after="0" w:line="240" w:lineRule="auto"/>
              <w:rPr>
                <w:shd w:val="clear" w:color="auto" w:fill="FFFF00"/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E6EE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90466C4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46639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23FF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Retreat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CEDD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CA49A" w14:textId="77777777" w:rsidR="00FA6710" w:rsidRDefault="00FA6710">
            <w:pPr>
              <w:spacing w:after="0" w:line="240" w:lineRule="auto"/>
              <w:rPr>
                <w:shd w:val="clear" w:color="auto" w:fill="FFFF0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35F78" w14:textId="77777777" w:rsidR="00FA6710" w:rsidRDefault="00FA6710">
            <w:pPr>
              <w:spacing w:after="0" w:line="240" w:lineRule="auto"/>
              <w:rPr>
                <w:shd w:val="clear" w:color="auto" w:fill="FFFF00"/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248E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98C4A83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74FBD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AB3A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B6ED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Home and Family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78E6A" w14:textId="77777777" w:rsidR="00FA6710" w:rsidRDefault="00FA6710">
            <w:pPr>
              <w:spacing w:after="0" w:line="240" w:lineRule="auto"/>
              <w:rPr>
                <w:shd w:val="clear" w:color="auto" w:fill="FFFF0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F325A" w14:textId="77777777" w:rsidR="00FA6710" w:rsidRDefault="00FA6710">
            <w:pPr>
              <w:spacing w:after="0" w:line="240" w:lineRule="auto"/>
              <w:rPr>
                <w:shd w:val="clear" w:color="auto" w:fill="FFFF00"/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B893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8FF85DE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378A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787D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3044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88C2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4DAD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CC99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6248911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F7CD3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MAY</w:t>
            </w:r>
          </w:p>
        </w:tc>
      </w:tr>
      <w:tr w:rsidR="00FA6710" w14:paraId="451AD522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FF8F" w14:textId="77777777" w:rsidR="00FA6710" w:rsidRDefault="00000000">
            <w:pPr>
              <w:spacing w:after="0" w:line="240" w:lineRule="auto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Drug Awareness Month</w:t>
            </w:r>
          </w:p>
        </w:tc>
      </w:tr>
      <w:tr w:rsidR="00FA6710" w14:paraId="327462FB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F5E6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</w:t>
            </w:r>
            <w:r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– 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67D1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Reach the World: Using Communication Channels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916F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221F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223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Talk on Drug Awareness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2E91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CBAE89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6124C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9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15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  <w:r>
              <w:rPr>
                <w:vertAlign w:val="superscript"/>
                <w:lang w:val="en-GB"/>
              </w:rPr>
              <w:t xml:space="preserve">         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8C2A8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Reach the World:</w:t>
            </w:r>
          </w:p>
          <w:p w14:paraId="5F5060B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Community Service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942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FEBD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890F8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Movie Time on Drug Abuse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E547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2307E5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9CBC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22</w:t>
            </w:r>
            <w:r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AC8B0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Adventurers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1E16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1019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ABA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18B7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016366F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ACFB4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23</w:t>
            </w:r>
            <w:r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F03F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World Day of Prayer for Children at Risk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89AF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Children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E977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60CA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Visit to </w:t>
            </w:r>
            <w:proofErr w:type="spellStart"/>
            <w:r>
              <w:rPr>
                <w:lang w:val="en-GB"/>
              </w:rPr>
              <w:t>Pantang</w:t>
            </w:r>
            <w:proofErr w:type="spellEnd"/>
            <w:r>
              <w:rPr>
                <w:lang w:val="en-GB"/>
              </w:rPr>
              <w:t xml:space="preserve"> Hospital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0E4C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378D38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30F5F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30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1A18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Adventist Week of Education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89B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430F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73FA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Member Engagement</w:t>
            </w:r>
          </w:p>
          <w:p w14:paraId="668103D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[To identify visitation targets]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D2EC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935D5D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6A05A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30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2882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0C3DB93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6B77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07B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687A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F679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F42BF4F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84AC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89EC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15D1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D18C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CEAA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1F5E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1F1D7CE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21C3A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JUNE</w:t>
            </w:r>
          </w:p>
        </w:tc>
      </w:tr>
      <w:tr w:rsidR="00FA6710" w14:paraId="08C8F399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0C1B2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38490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Reach the World:</w:t>
            </w:r>
          </w:p>
          <w:p w14:paraId="394132F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Bible Study/Sabbath School/Correspondence courses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C555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School/Personal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1DFC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225CA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Discussion on Fundamental Beliefs</w:t>
            </w:r>
          </w:p>
          <w:p w14:paraId="12908A1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[Earrings]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DF6F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053A0AB7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5E417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13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19th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BFFFA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Women’s Ministries Emphasis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7E77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Women Ministries Dept.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E12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8356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Fundamental Beliefs</w:t>
            </w:r>
          </w:p>
          <w:p w14:paraId="51B4F4D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[Diets]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198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FFF5BF9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9CA9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26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D36CD" w14:textId="77777777" w:rsidR="00FA6710" w:rsidRDefault="00000000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Reach the World:</w:t>
            </w:r>
          </w:p>
          <w:p w14:paraId="224C48AA" w14:textId="77777777" w:rsidR="00FA6710" w:rsidRDefault="00000000">
            <w:pPr>
              <w:spacing w:after="0" w:line="240" w:lineRule="auto"/>
            </w:pPr>
            <w:r>
              <w:rPr>
                <w:sz w:val="24"/>
                <w:szCs w:val="24"/>
                <w:lang w:val="en-GB"/>
              </w:rPr>
              <w:t>Nurturing Other Members and Reclaiming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C74B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School/</w:t>
            </w:r>
          </w:p>
          <w:p w14:paraId="1E65FA2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A7F1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95AE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Special Visitation </w:t>
            </w:r>
          </w:p>
          <w:p w14:paraId="21925FAA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[Members who have not been to church in a while]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B24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8C076B3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86308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C023F" w14:textId="77777777" w:rsidR="00FA6710" w:rsidRDefault="00000000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World Public Campus Ministries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F0AA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83B0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D424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4634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EA1AD7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692CF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AEA9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15575397" w14:textId="77777777" w:rsidR="00FA6710" w:rsidRDefault="00FA6710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E976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42D0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1409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8884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34E839D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8909D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09D7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Q.2 Board Meeting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5D48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7AB1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A8B7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4F10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757DCB3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BE61E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JULY</w:t>
            </w:r>
          </w:p>
        </w:tc>
      </w:tr>
      <w:tr w:rsidR="00FA6710" w14:paraId="5DA5EA36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A83A9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4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9D2E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Day of Prayer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D6A1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FE8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E588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All Night/Communion Service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68C0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9F29A4A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71061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10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C2F4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Music Week Revival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DBE8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Music Department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3532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9E0A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C263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47D5BD3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FD5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4171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7BC2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91CD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4890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97D0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D14EA6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8A8A6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11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17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AB52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Mission Promotion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58D7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1BDE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F9B1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Fundamental Beliefs</w:t>
            </w:r>
          </w:p>
          <w:p w14:paraId="128E90F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[Sabbath]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BF6B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465B088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0568B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4F207" w14:textId="77777777" w:rsidR="00FA6710" w:rsidRDefault="00000000">
            <w:pPr>
              <w:spacing w:after="0" w:line="240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Reach the World:</w:t>
            </w:r>
          </w:p>
          <w:p w14:paraId="5EB5E715" w14:textId="77777777" w:rsidR="00FA6710" w:rsidRDefault="00000000">
            <w:pPr>
              <w:spacing w:after="0" w:line="240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Media Ministry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F0A1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2D8B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FCAF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Home and Family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C58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4E14C42B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3305C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302ED" w14:textId="77777777" w:rsidR="00FA6710" w:rsidRDefault="00000000">
            <w:pPr>
              <w:spacing w:after="0" w:line="240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Children’s Sabbath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41F3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Children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DF75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5A7B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Career Discussions with the Kids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F971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8682D53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68BE7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1CE1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3EEB685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FEA9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67F4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DFFB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7F46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10B6AF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F801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1383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64B4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1DC1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4881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697D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9769894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291F7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AUGUST</w:t>
            </w:r>
          </w:p>
        </w:tc>
      </w:tr>
      <w:tr w:rsidR="00FA6710" w14:paraId="770E1E15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85C88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</w:t>
            </w:r>
            <w:r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27D0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Global Mission:</w:t>
            </w:r>
          </w:p>
          <w:p w14:paraId="78D4965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Evangelism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7FF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F359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D72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A41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877C95C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050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E27D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Planting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742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63C2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85E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0DCE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4BD297F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4ABC8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EFDE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Education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0915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4967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C2CD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0178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E565C8F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BB77D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22</w:t>
            </w:r>
            <w:r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B266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End It Now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12A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Women Ministry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DFEC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348D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Domestic Violence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F582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EE997EF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9CC5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29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1F3B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323F647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ED1F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9162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34C2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C5AF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031C8B8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6712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EFFD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Board Meeting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AAB4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AD05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8516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Child Rights and Parental Responsibilities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6EF0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CEC61A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1856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4FB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7C56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DB02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C966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3929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09808CB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B54F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6F63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FC92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5F50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  <w:p w14:paraId="1A64F48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  <w:p w14:paraId="2E062F6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5FB2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1EF5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FFB8C39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616F5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SEPTEMBER</w:t>
            </w:r>
          </w:p>
        </w:tc>
      </w:tr>
      <w:tr w:rsidR="00FA6710" w14:paraId="5B82E8D1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2AAC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4B24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Spiritual &amp; Mission Commitment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8CEB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F632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AAD4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535E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D134D46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A6F58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12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E5F8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Family Togetherness Week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2BE3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8227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F0AF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Family Activity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3A5F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0A94D55C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84E05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12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5FC9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Mission Promotion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91B5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A4ED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06B5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Types of Marriages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300D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766D09B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9F14F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19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B10B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Pathfinder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DB62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1659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3F48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Choosing a Life Partner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7C2B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B26F4B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DC57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E3DE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 Guest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A8E0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88A9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8FAE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Managing the Home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F218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7A4EEA4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5F575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6441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0D0F4E9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6141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C83E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D7EE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9A89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2EED41C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3B7F6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26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51C8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Q.3 Board Meeting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5324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78F1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9140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27D5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47C4FDA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C12DC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OCTOBER</w:t>
            </w:r>
          </w:p>
        </w:tc>
      </w:tr>
      <w:tr w:rsidR="00FA6710" w14:paraId="76F38727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00E14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3</w:t>
            </w:r>
            <w:r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8CB5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Day of Prayer/Adventist Review Promotion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E8E2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School/</w:t>
            </w:r>
          </w:p>
          <w:p w14:paraId="66C0F7E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26ED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2405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All Night/Communion Service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AF91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B6CBE8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4D727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10</w:t>
            </w:r>
            <w:r>
              <w:rPr>
                <w:vertAlign w:val="superscript"/>
                <w:lang w:val="en-GB"/>
              </w:rPr>
              <w:t>th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EFA4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Pastor Appreciation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3C95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0B34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A712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Divorce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3AE2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A02BEB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4EE20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FE8E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S.O.P/Adventist Heritage Day</w:t>
            </w:r>
          </w:p>
          <w:p w14:paraId="61562D32" w14:textId="77777777" w:rsidR="00FA6710" w:rsidRDefault="00FA6710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0C41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0440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FBDC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Child Adoption and Foster Care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05C5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0C59FFE6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A13F1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24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BF29E" w14:textId="77777777" w:rsidR="00FA6710" w:rsidRDefault="00000000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Creation Sabbath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912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88BD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8940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Visit a village church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FA1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DC31DCB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C3FD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31</w:t>
            </w:r>
            <w:r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DABE8" w14:textId="77777777" w:rsidR="00FA6710" w:rsidRDefault="00FA6710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8CBC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F869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AFFC8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Lecture on Entrepreneurship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38CF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149A17D2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AD495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NOVEMBER</w:t>
            </w:r>
          </w:p>
        </w:tc>
      </w:tr>
      <w:tr w:rsidR="00FA6710" w14:paraId="6C449A6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095E6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7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14th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3904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Week of Prayer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1DADE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6348B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A6D5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0BEC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7C348E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48331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14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20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9A892" w14:textId="77777777" w:rsidR="00FA6710" w:rsidRDefault="00000000">
            <w:pPr>
              <w:spacing w:after="0" w:line="240" w:lineRule="auto"/>
            </w:pPr>
            <w:r>
              <w:rPr>
                <w:sz w:val="24"/>
                <w:szCs w:val="24"/>
                <w:lang w:val="en-GB"/>
              </w:rPr>
              <w:t>E-Week of Prayer for Youth and Young Adults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4C49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7206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43005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Prayer Connect online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306A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A1DAF2B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F9E26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14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323C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Mission Promotion: Annual Sacrifice Offering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0221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Elders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8D14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1737A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Music Afternoon [Choir]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7CB4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28B959F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5D8B1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21</w:t>
            </w:r>
            <w:r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6D07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World Orphans and Vulnerable Children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97BF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Children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4A44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F9F9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Visit to an orphanage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B709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4E88546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7A7C9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CBE9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HIV Awareness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9326D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Health &amp; Temperance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04B9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02749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Presentation/Movie on HIV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FF00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36060CD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DBFDF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6A801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3C27E79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D1CD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7734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DBC6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F7A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0E7AF4D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7922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28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– 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December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E1020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Stewardship Revival Week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D531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Stewardship Dept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8C34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7C67D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B20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7FE1B443" w14:textId="77777777">
        <w:tblPrEx>
          <w:tblCellMar>
            <w:top w:w="0" w:type="dxa"/>
            <w:bottom w:w="0" w:type="dxa"/>
          </w:tblCellMar>
        </w:tblPrEx>
        <w:tc>
          <w:tcPr>
            <w:tcW w:w="1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CD5C4" w14:textId="77777777" w:rsidR="00FA6710" w:rsidRDefault="0000000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DECEMBER</w:t>
            </w:r>
          </w:p>
        </w:tc>
      </w:tr>
      <w:tr w:rsidR="00FA6710" w14:paraId="231DDFB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D7C7B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5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D4430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Stewardship Sabbath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DC68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6ABE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E4603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Business Meeting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0DF2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60BB4B38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C55AF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12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FEB1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Health Emphasis Day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BE83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Health Dept.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86BCF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CB84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Stress Management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6014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19E3BE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1820E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19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71D5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Carol Service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D6CA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EC2B2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01A0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45A7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536069A6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DB4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23</w:t>
            </w:r>
            <w:r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– 30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77FD7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Pathfinder Camporee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478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Youth Ministries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4D983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95DC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F06B1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43832144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1EBBC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30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D4A6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Birthday celebration and thanksgiving offering for the monthly born.</w:t>
            </w:r>
          </w:p>
          <w:p w14:paraId="779B8F8E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F216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Sabbath School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B4E5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89E8B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proofErr w:type="gramStart"/>
            <w:r>
              <w:rPr>
                <w:lang w:val="en-GB"/>
              </w:rPr>
              <w:t>Thanks</w:t>
            </w:r>
            <w:proofErr w:type="gramEnd"/>
            <w:r>
              <w:rPr>
                <w:lang w:val="en-GB"/>
              </w:rPr>
              <w:t xml:space="preserve"> Get Together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6FCF6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2A350D97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FF483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30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41204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Church Board Meeting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407C8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B65D0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DB47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0A274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  <w:tr w:rsidR="00FA6710" w14:paraId="0BB7C8B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71E57" w14:textId="77777777" w:rsidR="00FA6710" w:rsidRDefault="00000000">
            <w:pPr>
              <w:spacing w:after="0" w:line="240" w:lineRule="auto"/>
            </w:pPr>
            <w:r>
              <w:rPr>
                <w:lang w:val="en-GB"/>
              </w:rPr>
              <w:t>30</w:t>
            </w:r>
            <w:r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3CA32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Communion Service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0AACC" w14:textId="77777777" w:rsidR="00FA6710" w:rsidRDefault="00000000">
            <w:pPr>
              <w:tabs>
                <w:tab w:val="left" w:pos="1200"/>
              </w:tabs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044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25CDA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10C76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Eld </w:t>
            </w:r>
            <w:proofErr w:type="spellStart"/>
            <w:r>
              <w:rPr>
                <w:lang w:val="en-GB"/>
              </w:rPr>
              <w:t>Hegbor</w:t>
            </w:r>
            <w:proofErr w:type="spellEnd"/>
            <w:r>
              <w:rPr>
                <w:lang w:val="en-GB"/>
              </w:rPr>
              <w:t xml:space="preserve"> &amp; Eld. Doe</w:t>
            </w:r>
          </w:p>
        </w:tc>
      </w:tr>
      <w:tr w:rsidR="00FA6710" w14:paraId="06F690C0" w14:textId="77777777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B5CC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30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D23D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Day of Prayer and Fasting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60B9F" w14:textId="77777777" w:rsidR="00FA6710" w:rsidRDefault="00000000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Elders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8C09C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1DF17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83499" w14:textId="77777777" w:rsidR="00FA6710" w:rsidRDefault="00FA6710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3C1BCDF2" w14:textId="77777777" w:rsidR="00FA6710" w:rsidRDefault="00FA6710"/>
    <w:p w14:paraId="11B89F99" w14:textId="77777777" w:rsidR="00FA6710" w:rsidRDefault="00FA6710"/>
    <w:p w14:paraId="72CF6C86" w14:textId="77777777" w:rsidR="00FA6710" w:rsidRDefault="00FA6710"/>
    <w:p w14:paraId="1A833683" w14:textId="77777777" w:rsidR="00FA6710" w:rsidRDefault="00FA6710"/>
    <w:p w14:paraId="36CEED5F" w14:textId="77777777" w:rsidR="00FA6710" w:rsidRDefault="00FA6710"/>
    <w:p w14:paraId="3B752EAD" w14:textId="77777777" w:rsidR="00FA6710" w:rsidRDefault="00FA6710"/>
    <w:p w14:paraId="198C8289" w14:textId="77777777" w:rsidR="00FA6710" w:rsidRDefault="00FA6710"/>
    <w:p w14:paraId="3E787386" w14:textId="77777777" w:rsidR="00FA6710" w:rsidRDefault="00FA6710"/>
    <w:p w14:paraId="2DF4A689" w14:textId="77777777" w:rsidR="00FA6710" w:rsidRDefault="00FA6710"/>
    <w:p w14:paraId="1DA59ADB" w14:textId="77777777" w:rsidR="00FA6710" w:rsidRDefault="00000000">
      <w:pPr>
        <w:tabs>
          <w:tab w:val="left" w:pos="1060"/>
        </w:tabs>
      </w:pPr>
      <w:r>
        <w:tab/>
      </w:r>
    </w:p>
    <w:p w14:paraId="7532892A" w14:textId="77777777" w:rsidR="00FA6710" w:rsidRDefault="00000000">
      <w:pPr>
        <w:tabs>
          <w:tab w:val="left" w:pos="1060"/>
        </w:tabs>
      </w:pPr>
      <w:r>
        <w:t># FEBRUARY_ 1. Christian Home and Family_11</w:t>
      </w:r>
      <w:r>
        <w:rPr>
          <w:vertAlign w:val="superscript"/>
        </w:rPr>
        <w:t>th</w:t>
      </w:r>
      <w:r>
        <w:t xml:space="preserve"> – 18</w:t>
      </w:r>
      <w:r>
        <w:rPr>
          <w:vertAlign w:val="superscript"/>
        </w:rPr>
        <w:t>th</w:t>
      </w:r>
      <w:r>
        <w:t xml:space="preserve"> February 2023_District Pastor/Arrange      </w:t>
      </w:r>
    </w:p>
    <w:p w14:paraId="2EC506A5" w14:textId="77777777" w:rsidR="00FA6710" w:rsidRDefault="00000000">
      <w:pPr>
        <w:tabs>
          <w:tab w:val="left" w:pos="1060"/>
        </w:tabs>
        <w:ind w:left="720"/>
      </w:pPr>
      <w:r>
        <w:tab/>
        <w:t xml:space="preserve"> _ 2. Institutionalize Monthly born celebrations and thanks offering as part of the project        </w:t>
      </w:r>
    </w:p>
    <w:p w14:paraId="579CC17B" w14:textId="77777777" w:rsidR="00FA6710" w:rsidRDefault="00000000">
      <w:pPr>
        <w:tabs>
          <w:tab w:val="left" w:pos="1060"/>
        </w:tabs>
        <w:ind w:left="720"/>
      </w:pPr>
      <w:r>
        <w:tab/>
      </w:r>
      <w:r>
        <w:tab/>
        <w:t>Offering. Members should be encouraged to bring food and celebrate with the church.</w:t>
      </w:r>
    </w:p>
    <w:p w14:paraId="33B767D9" w14:textId="77777777" w:rsidR="00FA6710" w:rsidRDefault="00000000">
      <w:pPr>
        <w:tabs>
          <w:tab w:val="left" w:pos="1060"/>
        </w:tabs>
      </w:pPr>
      <w:r>
        <w:t xml:space="preserve"># MARCH_1. Heritage </w:t>
      </w:r>
      <w:proofErr w:type="spellStart"/>
      <w:r>
        <w:t>Month_Church</w:t>
      </w:r>
      <w:proofErr w:type="spellEnd"/>
      <w:r>
        <w:t xml:space="preserve"> History (global, Week 1, Ghana week 2)/Week 3_Gloryland History  </w:t>
      </w:r>
    </w:p>
    <w:p w14:paraId="1E17B358" w14:textId="77777777" w:rsidR="00FA6710" w:rsidRDefault="00000000">
      <w:pPr>
        <w:tabs>
          <w:tab w:val="left" w:pos="1060"/>
        </w:tabs>
        <w:ind w:left="720"/>
      </w:pPr>
      <w:r>
        <w:t xml:space="preserve">   _ 2. Indigenous Music for the four quarters (invite singing groups)/Get members to sing old     </w:t>
      </w:r>
    </w:p>
    <w:p w14:paraId="0E4803B3" w14:textId="77777777" w:rsidR="00FA6710" w:rsidRDefault="00000000">
      <w:pPr>
        <w:tabs>
          <w:tab w:val="left" w:pos="1060"/>
        </w:tabs>
        <w:ind w:left="720"/>
      </w:pPr>
      <w:r>
        <w:tab/>
        <w:t xml:space="preserve">     Songs</w:t>
      </w:r>
    </w:p>
    <w:p w14:paraId="7BC29D80" w14:textId="77777777" w:rsidR="00FA6710" w:rsidRDefault="00000000">
      <w:pPr>
        <w:tabs>
          <w:tab w:val="left" w:pos="1060"/>
        </w:tabs>
        <w:ind w:left="720"/>
      </w:pPr>
      <w:r>
        <w:t xml:space="preserve">   _3. Youth Week of Prayer</w:t>
      </w:r>
    </w:p>
    <w:p w14:paraId="74212F88" w14:textId="77777777" w:rsidR="00FA6710" w:rsidRDefault="00000000">
      <w:pPr>
        <w:tabs>
          <w:tab w:val="left" w:pos="1060"/>
        </w:tabs>
      </w:pPr>
      <w:r>
        <w:t>#APRIL_1. Church Retreat [15/04/2023]</w:t>
      </w:r>
    </w:p>
    <w:p w14:paraId="3829744F" w14:textId="77777777" w:rsidR="00FA6710" w:rsidRDefault="00000000">
      <w:pPr>
        <w:tabs>
          <w:tab w:val="left" w:pos="1060"/>
        </w:tabs>
      </w:pPr>
      <w:r>
        <w:t xml:space="preserve">            _2. All Night [29/04/2023]</w:t>
      </w:r>
    </w:p>
    <w:p w14:paraId="295FD6F0" w14:textId="77777777" w:rsidR="00FA6710" w:rsidRDefault="00000000">
      <w:pPr>
        <w:tabs>
          <w:tab w:val="left" w:pos="1060"/>
        </w:tabs>
      </w:pPr>
      <w:r>
        <w:t xml:space="preserve">#MAY_1. AMM Week of Prayer [03-06/05/2023] </w:t>
      </w:r>
    </w:p>
    <w:p w14:paraId="5CC57FAA" w14:textId="77777777" w:rsidR="00FA6710" w:rsidRDefault="00000000">
      <w:pPr>
        <w:tabs>
          <w:tab w:val="left" w:pos="1060"/>
        </w:tabs>
      </w:pPr>
      <w:r>
        <w:t xml:space="preserve">           _2. Drug Awareness Month_ use the health period on sabbath for talks_ discuss with health </w:t>
      </w:r>
    </w:p>
    <w:p w14:paraId="1FBF8BBB" w14:textId="77777777" w:rsidR="00FA6710" w:rsidRDefault="00000000">
      <w:pPr>
        <w:tabs>
          <w:tab w:val="left" w:pos="1060"/>
        </w:tabs>
      </w:pPr>
      <w:r>
        <w:t xml:space="preserve">                  department for topics and resource persons.</w:t>
      </w:r>
    </w:p>
    <w:p w14:paraId="126038C9" w14:textId="77777777" w:rsidR="00FA6710" w:rsidRDefault="00000000">
      <w:pPr>
        <w:tabs>
          <w:tab w:val="left" w:pos="1060"/>
        </w:tabs>
      </w:pPr>
      <w:r>
        <w:t xml:space="preserve">          _3. Stewardship Week [07-13/05/2023]</w:t>
      </w:r>
    </w:p>
    <w:p w14:paraId="106F452C" w14:textId="77777777" w:rsidR="00FA6710" w:rsidRDefault="00000000">
      <w:pPr>
        <w:tabs>
          <w:tab w:val="left" w:pos="1060"/>
        </w:tabs>
      </w:pPr>
      <w:r>
        <w:t xml:space="preserve">         _4. Church day out [14/05/2023]</w:t>
      </w:r>
    </w:p>
    <w:p w14:paraId="17BD6DC5" w14:textId="77777777" w:rsidR="00FA6710" w:rsidRDefault="00000000">
      <w:pPr>
        <w:tabs>
          <w:tab w:val="left" w:pos="1060"/>
        </w:tabs>
      </w:pPr>
      <w:r>
        <w:t>#JUNE_1. Fasting and Prayer [05/06/2023]</w:t>
      </w:r>
    </w:p>
    <w:p w14:paraId="5928EEAA" w14:textId="77777777" w:rsidR="00FA6710" w:rsidRDefault="00000000">
      <w:pPr>
        <w:tabs>
          <w:tab w:val="left" w:pos="1060"/>
        </w:tabs>
      </w:pPr>
      <w:r>
        <w:t xml:space="preserve">           _2. Women’s Week [10-17/06/2023]</w:t>
      </w:r>
    </w:p>
    <w:p w14:paraId="1258D045" w14:textId="77777777" w:rsidR="00FA6710" w:rsidRDefault="00000000">
      <w:pPr>
        <w:tabs>
          <w:tab w:val="left" w:pos="1060"/>
        </w:tabs>
      </w:pPr>
      <w:r>
        <w:t>#JULY_1. Fasting and Prayer [01/07/2023]</w:t>
      </w:r>
    </w:p>
    <w:p w14:paraId="743A98BE" w14:textId="77777777" w:rsidR="00FA6710" w:rsidRDefault="00000000">
      <w:pPr>
        <w:tabs>
          <w:tab w:val="left" w:pos="1060"/>
        </w:tabs>
      </w:pPr>
      <w:r>
        <w:t xml:space="preserve">          _2. All Night [01/07/2023]</w:t>
      </w:r>
    </w:p>
    <w:p w14:paraId="07029B47" w14:textId="77777777" w:rsidR="00FA6710" w:rsidRDefault="00000000">
      <w:pPr>
        <w:tabs>
          <w:tab w:val="left" w:pos="1060"/>
        </w:tabs>
      </w:pPr>
      <w:r>
        <w:t xml:space="preserve">         _3. Music Week [16-22/07/2023]</w:t>
      </w:r>
    </w:p>
    <w:p w14:paraId="0A0B95CA" w14:textId="77777777" w:rsidR="00FA6710" w:rsidRDefault="00000000">
      <w:pPr>
        <w:tabs>
          <w:tab w:val="left" w:pos="1060"/>
        </w:tabs>
      </w:pPr>
      <w:r>
        <w:t>#AUGUST_1. Camp Meeting [08-13/08/2023]</w:t>
      </w:r>
    </w:p>
    <w:p w14:paraId="797E1330" w14:textId="77777777" w:rsidR="00FA6710" w:rsidRDefault="00000000">
      <w:pPr>
        <w:tabs>
          <w:tab w:val="left" w:pos="1060"/>
        </w:tabs>
      </w:pPr>
      <w:r>
        <w:t xml:space="preserve">                 _2. End it now [23/08/2023] _Women Ministries</w:t>
      </w:r>
    </w:p>
    <w:p w14:paraId="74B30A1A" w14:textId="77777777" w:rsidR="00FA6710" w:rsidRDefault="00000000">
      <w:pPr>
        <w:tabs>
          <w:tab w:val="left" w:pos="1060"/>
        </w:tabs>
      </w:pPr>
      <w:r>
        <w:t>#SEPTEMBER_1. Pathfinder Day [16/09/2023]</w:t>
      </w:r>
    </w:p>
    <w:p w14:paraId="1397766B" w14:textId="77777777" w:rsidR="00FA6710" w:rsidRDefault="00000000">
      <w:pPr>
        <w:tabs>
          <w:tab w:val="left" w:pos="1060"/>
        </w:tabs>
      </w:pPr>
      <w:r>
        <w:t xml:space="preserve">                       _2. Family Togetherness [17-23/09/2023]</w:t>
      </w:r>
    </w:p>
    <w:p w14:paraId="34A69ACC" w14:textId="77777777" w:rsidR="00FA6710" w:rsidRDefault="00000000">
      <w:pPr>
        <w:tabs>
          <w:tab w:val="left" w:pos="1060"/>
        </w:tabs>
      </w:pPr>
      <w:r>
        <w:t xml:space="preserve">                      _3. All Night [20/09/2023]</w:t>
      </w:r>
    </w:p>
    <w:p w14:paraId="768D593A" w14:textId="77777777" w:rsidR="00FA6710" w:rsidRDefault="00000000">
      <w:pPr>
        <w:tabs>
          <w:tab w:val="left" w:pos="1060"/>
        </w:tabs>
      </w:pPr>
      <w:r>
        <w:t>#OCTOBER_1. Young Women’s Sabbath [14/10/2023]</w:t>
      </w:r>
    </w:p>
    <w:p w14:paraId="27A4ED19" w14:textId="77777777" w:rsidR="00FA6710" w:rsidRDefault="00000000">
      <w:pPr>
        <w:tabs>
          <w:tab w:val="left" w:pos="1060"/>
        </w:tabs>
      </w:pPr>
      <w:r>
        <w:t>#NOVEMBER_1. Annual Week of Prayer [04-11/10/2023]</w:t>
      </w:r>
    </w:p>
    <w:p w14:paraId="7D28A8A0" w14:textId="77777777" w:rsidR="00FA6710" w:rsidRDefault="00000000">
      <w:pPr>
        <w:tabs>
          <w:tab w:val="left" w:pos="1060"/>
        </w:tabs>
      </w:pPr>
      <w:r>
        <w:t xml:space="preserve">                       _2. Orphans_ Vulnerable Children Day [18/11/2023] _Eld Doe to do a list.</w:t>
      </w:r>
    </w:p>
    <w:p w14:paraId="1BDA0C72" w14:textId="77777777" w:rsidR="00FA6710" w:rsidRDefault="00000000">
      <w:pPr>
        <w:tabs>
          <w:tab w:val="left" w:pos="1060"/>
        </w:tabs>
      </w:pPr>
      <w:r>
        <w:t xml:space="preserve">                      _3. Pastor’s Appreciation Day [25/11/2023]</w:t>
      </w:r>
    </w:p>
    <w:p w14:paraId="171C30E2" w14:textId="77777777" w:rsidR="00FA6710" w:rsidRDefault="00000000">
      <w:pPr>
        <w:tabs>
          <w:tab w:val="left" w:pos="1060"/>
        </w:tabs>
      </w:pPr>
      <w:r>
        <w:t xml:space="preserve">                     _4. Project Harvest [25/11/2023]</w:t>
      </w:r>
    </w:p>
    <w:p w14:paraId="2F8BFBCF" w14:textId="77777777" w:rsidR="00FA6710" w:rsidRDefault="00000000">
      <w:pPr>
        <w:tabs>
          <w:tab w:val="left" w:pos="1060"/>
        </w:tabs>
      </w:pPr>
      <w:r>
        <w:t>DECEMBER_1. Carol Service [16/12/2023]</w:t>
      </w:r>
    </w:p>
    <w:p w14:paraId="28480666" w14:textId="77777777" w:rsidR="00FA6710" w:rsidRDefault="00000000">
      <w:pPr>
        <w:tabs>
          <w:tab w:val="left" w:pos="1060"/>
        </w:tabs>
      </w:pPr>
      <w:r>
        <w:t xml:space="preserve">                    _2. Health Emphasis Day [16/12/2023]</w:t>
      </w:r>
    </w:p>
    <w:p w14:paraId="6E2A347E" w14:textId="77777777" w:rsidR="00FA6710" w:rsidRDefault="00FA6710">
      <w:pPr>
        <w:tabs>
          <w:tab w:val="left" w:pos="1060"/>
        </w:tabs>
      </w:pPr>
    </w:p>
    <w:p w14:paraId="642CC3E0" w14:textId="77777777" w:rsidR="00FA6710" w:rsidRDefault="00000000">
      <w:pPr>
        <w:tabs>
          <w:tab w:val="left" w:pos="1060"/>
        </w:tabs>
      </w:pPr>
      <w:r>
        <w:t>#Weekly Announcements_ Welfare/Harvest/Food Service</w:t>
      </w:r>
    </w:p>
    <w:sectPr w:rsidR="00FA6710">
      <w:headerReference w:type="default" r:id="rId6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B933" w14:textId="77777777" w:rsidR="00402A95" w:rsidRDefault="00402A95">
      <w:pPr>
        <w:spacing w:after="0" w:line="240" w:lineRule="auto"/>
      </w:pPr>
      <w:r>
        <w:separator/>
      </w:r>
    </w:p>
  </w:endnote>
  <w:endnote w:type="continuationSeparator" w:id="0">
    <w:p w14:paraId="1E2728C3" w14:textId="77777777" w:rsidR="00402A95" w:rsidRDefault="00402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52CA3" w14:textId="77777777" w:rsidR="00402A95" w:rsidRDefault="00402A9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F1F0171" w14:textId="77777777" w:rsidR="00402A95" w:rsidRDefault="00402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DCC2" w14:textId="77777777" w:rsidR="00000000" w:rsidRDefault="00000000">
    <w:pPr>
      <w:pStyle w:val="Header"/>
      <w:jc w:val="center"/>
      <w:rPr>
        <w:b/>
        <w:sz w:val="28"/>
      </w:rPr>
    </w:pPr>
  </w:p>
  <w:p w14:paraId="4313B27A" w14:textId="77777777" w:rsidR="00000000" w:rsidRDefault="00000000">
    <w:pPr>
      <w:pStyle w:val="Header"/>
      <w:jc w:val="center"/>
      <w:rPr>
        <w:b/>
        <w:sz w:val="28"/>
      </w:rPr>
    </w:pPr>
    <w:r>
      <w:rPr>
        <w:b/>
        <w:sz w:val="28"/>
      </w:rPr>
      <w:t>GLORYLAND SDA, ASHIYIE, 2026 ANNUAL PLAN OF ACTION</w:t>
    </w:r>
  </w:p>
  <w:p w14:paraId="65B2D9E8" w14:textId="77777777" w:rsidR="00000000" w:rsidRDefault="00000000">
    <w:pPr>
      <w:pStyle w:val="Header"/>
    </w:pPr>
    <w:r>
      <w:t>BROAD GOAL FOR 2026……………………………………………………………………………………………..</w:t>
    </w:r>
  </w:p>
  <w:p w14:paraId="195E8AE0" w14:textId="77777777" w:rsidR="00000000" w:rsidRDefault="00000000">
    <w:pPr>
      <w:pStyle w:val="Header"/>
    </w:pPr>
    <w:r>
      <w:t>OBJECTIVES ……………………………………………………………………………………………………………….</w:t>
    </w:r>
  </w:p>
  <w:tbl>
    <w:tblPr>
      <w:tblW w:w="13036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29"/>
      <w:gridCol w:w="1985"/>
      <w:gridCol w:w="1559"/>
      <w:gridCol w:w="2835"/>
      <w:gridCol w:w="2835"/>
      <w:gridCol w:w="2693"/>
    </w:tblGrid>
    <w:tr w:rsidR="00215816" w14:paraId="4F62673C" w14:textId="77777777">
      <w:tblPrEx>
        <w:tblCellMar>
          <w:top w:w="0" w:type="dxa"/>
          <w:bottom w:w="0" w:type="dxa"/>
        </w:tblCellMar>
      </w:tblPrEx>
      <w:tc>
        <w:tcPr>
          <w:tcW w:w="112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B0274F0" w14:textId="77777777" w:rsidR="00000000" w:rsidRDefault="00000000">
          <w:pPr>
            <w:pStyle w:val="Header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DATE</w:t>
          </w:r>
        </w:p>
      </w:tc>
      <w:tc>
        <w:tcPr>
          <w:tcW w:w="19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84CF28F" w14:textId="77777777" w:rsidR="00000000" w:rsidRDefault="00000000">
          <w:pPr>
            <w:pStyle w:val="Header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ACTIVITY</w:t>
          </w:r>
        </w:p>
      </w:tc>
      <w:tc>
        <w:tcPr>
          <w:tcW w:w="15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02037C" w14:textId="77777777" w:rsidR="00000000" w:rsidRDefault="00000000">
          <w:pPr>
            <w:pStyle w:val="Header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DEPARTMENT</w:t>
          </w:r>
        </w:p>
      </w:tc>
      <w:tc>
        <w:tcPr>
          <w:tcW w:w="28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74C73FA" w14:textId="77777777" w:rsidR="00000000" w:rsidRDefault="00000000">
          <w:pPr>
            <w:pStyle w:val="Header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ACTIVITY HIGHLIGHTS</w:t>
          </w:r>
        </w:p>
      </w:tc>
      <w:tc>
        <w:tcPr>
          <w:tcW w:w="552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B0A260B" w14:textId="77777777" w:rsidR="00000000" w:rsidRDefault="00000000">
          <w:pPr>
            <w:pStyle w:val="Header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SABBATH AFTERNOON</w:t>
          </w:r>
        </w:p>
      </w:tc>
    </w:tr>
    <w:tr w:rsidR="00215816" w14:paraId="3FF12597" w14:textId="77777777">
      <w:tblPrEx>
        <w:tblCellMar>
          <w:top w:w="0" w:type="dxa"/>
          <w:bottom w:w="0" w:type="dxa"/>
        </w:tblCellMar>
      </w:tblPrEx>
      <w:tc>
        <w:tcPr>
          <w:tcW w:w="112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D1F50BA" w14:textId="77777777" w:rsidR="00000000" w:rsidRDefault="00000000">
          <w:pPr>
            <w:pStyle w:val="Header"/>
            <w:jc w:val="center"/>
            <w:rPr>
              <w:lang w:val="en-GB"/>
            </w:rPr>
          </w:pPr>
        </w:p>
      </w:tc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68A094" w14:textId="77777777" w:rsidR="00000000" w:rsidRDefault="00000000">
          <w:pPr>
            <w:pStyle w:val="Header"/>
            <w:jc w:val="center"/>
            <w:rPr>
              <w:lang w:val="en-GB"/>
            </w:rPr>
          </w:pPr>
        </w:p>
      </w:tc>
      <w:tc>
        <w:tcPr>
          <w:tcW w:w="15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9E4F94D" w14:textId="77777777" w:rsidR="00000000" w:rsidRDefault="00000000">
          <w:pPr>
            <w:pStyle w:val="Header"/>
            <w:jc w:val="center"/>
            <w:rPr>
              <w:lang w:val="en-GB"/>
            </w:rPr>
          </w:pPr>
        </w:p>
      </w:tc>
      <w:tc>
        <w:tcPr>
          <w:tcW w:w="28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03CC6E8" w14:textId="77777777" w:rsidR="00000000" w:rsidRDefault="00000000">
          <w:pPr>
            <w:pStyle w:val="Header"/>
            <w:jc w:val="center"/>
            <w:rPr>
              <w:lang w:val="en-GB"/>
            </w:rPr>
          </w:pP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6A77425" w14:textId="77777777" w:rsidR="00000000" w:rsidRDefault="00000000">
          <w:pPr>
            <w:pStyle w:val="Header"/>
            <w:jc w:val="center"/>
            <w:rPr>
              <w:b/>
              <w:lang w:val="en-GB"/>
            </w:rPr>
          </w:pPr>
          <w:r>
            <w:rPr>
              <w:b/>
              <w:lang w:val="en-GB"/>
            </w:rPr>
            <w:t>ACTIVITY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11F7C52" w14:textId="77777777" w:rsidR="00000000" w:rsidRDefault="00000000">
          <w:pPr>
            <w:pStyle w:val="Header"/>
          </w:pPr>
          <w:r>
            <w:rPr>
              <w:b/>
              <w:lang w:val="en-GB"/>
            </w:rPr>
            <w:t xml:space="preserve">     RESOURCE</w:t>
          </w:r>
          <w:r>
            <w:rPr>
              <w:lang w:val="en-GB"/>
            </w:rPr>
            <w:t xml:space="preserve"> </w:t>
          </w:r>
          <w:r>
            <w:rPr>
              <w:b/>
              <w:lang w:val="en-GB"/>
            </w:rPr>
            <w:t>PERSON</w:t>
          </w:r>
        </w:p>
      </w:tc>
    </w:tr>
  </w:tbl>
  <w:p w14:paraId="213BD67E" w14:textId="77777777" w:rsidR="00000000" w:rsidRDefault="0000000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D53CB2" wp14:editId="0986439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3" cy="9555480"/>
              <wp:effectExtent l="0" t="0" r="15237" b="26670"/>
              <wp:wrapNone/>
              <wp:docPr id="1383206041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3" cy="9555480"/>
                      </a:xfrm>
                      <a:prstGeom prst="rect">
                        <a:avLst/>
                      </a:prstGeom>
                      <a:noFill/>
                      <a:ln w="15873" cap="flat">
                        <a:solidFill>
                          <a:srgbClr val="767171"/>
                        </a:solidFill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24B51FA5" id="Rectangle 222" o:spid="_x0000_s1026" style="position:absolute;margin-left:0;margin-top:0;width:580.8pt;height:752.4pt;z-index:25165926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" filled="f" strokecolor="#767171" strokeweight=".44092mm">
              <v:textbox inset="0,0,0,0"/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A6710"/>
    <w:rsid w:val="000778DC"/>
    <w:rsid w:val="001F310F"/>
    <w:rsid w:val="00402A95"/>
    <w:rsid w:val="00FA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40EB"/>
  <w15:docId w15:val="{F63739DF-146F-4A50-B27F-347F8BB5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Briandt-Coker</dc:creator>
  <dc:description/>
  <cp:lastModifiedBy>Stanley Kwabena Yeboah</cp:lastModifiedBy>
  <cp:revision>2</cp:revision>
  <cp:lastPrinted>2023-02-11T06:25:00Z</cp:lastPrinted>
  <dcterms:created xsi:type="dcterms:W3CDTF">2026-03-18T08:19:00Z</dcterms:created>
  <dcterms:modified xsi:type="dcterms:W3CDTF">2026-03-18T08:19:00Z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0x0101009D36B6806BF8AD498F0DA13EE206FE08</vt:lpwstr>
  </property>
</Properties>
</file>